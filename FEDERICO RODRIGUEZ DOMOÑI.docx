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E80D" w14:textId="53D160E6" w:rsidR="00816216" w:rsidRDefault="00753C54" w:rsidP="00141A4C">
      <w:pPr>
        <w:pStyle w:val="Ttulo"/>
      </w:pPr>
      <w:r>
        <w:t>FEDERICO RODRIGUEZ DOMOÑI</w:t>
      </w:r>
    </w:p>
    <w:p w14:paraId="1A9DBABF" w14:textId="10BAB5D2" w:rsidR="006270A9" w:rsidRDefault="002A7C5B" w:rsidP="00141A4C">
      <w:pPr>
        <w:pStyle w:val="Ttulo1"/>
      </w:pPr>
      <w:r>
        <w:t>Descripción</w:t>
      </w:r>
    </w:p>
    <w:p w14:paraId="38274F93" w14:textId="77777777" w:rsidR="00790B38" w:rsidRDefault="002A7C5B" w:rsidP="00790B38">
      <w:r>
        <w:t xml:space="preserve">Fecha de nacimiento: 27/09/2006 </w:t>
      </w:r>
    </w:p>
    <w:p w14:paraId="7AFC43B6" w14:textId="5373A617" w:rsidR="00790B38" w:rsidRDefault="00AD68B6" w:rsidP="00790B38">
      <w:r>
        <w:t xml:space="preserve">Numero: </w:t>
      </w:r>
      <w:r w:rsidR="00790B38">
        <w:t xml:space="preserve">+54 11 3241-1967 </w:t>
      </w:r>
    </w:p>
    <w:p w14:paraId="123734EA" w14:textId="75B832EE" w:rsidR="00790B38" w:rsidRDefault="00AD68B6" w:rsidP="00790B38">
      <w:pPr>
        <w:rPr>
          <w:lang w:bidi="es-ES"/>
        </w:rPr>
      </w:pPr>
      <w:r>
        <w:t xml:space="preserve">Mail: </w:t>
      </w:r>
      <w:r w:rsidR="00790B38">
        <w:t xml:space="preserve">federicorodriguezdomoni@gmail.com </w:t>
      </w:r>
    </w:p>
    <w:p w14:paraId="6853243D" w14:textId="2D0C4B0D" w:rsidR="00790B38" w:rsidRDefault="008147BE" w:rsidP="00790B38">
      <w:r>
        <w:t>Linke</w:t>
      </w:r>
      <w:r w:rsidR="00282A1D">
        <w:t xml:space="preserve">dIn: </w:t>
      </w:r>
      <w:r w:rsidR="00282A1D" w:rsidRPr="00282A1D">
        <w:t>www.linkedin.com/in/federico-rodriguez-domoñi-6005b51b8</w:t>
      </w:r>
    </w:p>
    <w:p w14:paraId="1E319193" w14:textId="77777777" w:rsidR="002A7C5B" w:rsidRDefault="002A7C5B"/>
    <w:sdt>
      <w:sdtPr>
        <w:alias w:val="Educación:"/>
        <w:tag w:val="Educación:"/>
        <w:id w:val="807127995"/>
        <w:placeholder>
          <w:docPart w:val="D3B766312B784B97992BBB81A54418C4"/>
        </w:placeholder>
        <w:temporary/>
        <w:showingPlcHdr/>
        <w15:appearance w15:val="hidden"/>
      </w:sdtPr>
      <w:sdtContent>
        <w:p w14:paraId="3CCA3E53" w14:textId="77777777" w:rsidR="006270A9" w:rsidRDefault="009D5933">
          <w:pPr>
            <w:pStyle w:val="Ttulo1"/>
          </w:pPr>
          <w:r>
            <w:rPr>
              <w:lang w:bidi="es-ES"/>
            </w:rPr>
            <w:t>Educación</w:t>
          </w:r>
        </w:p>
      </w:sdtContent>
    </w:sdt>
    <w:p w14:paraId="55624454" w14:textId="35E42F72" w:rsidR="00F0445F" w:rsidRPr="00F0445F" w:rsidRDefault="00753C54" w:rsidP="00F0445F">
      <w:pPr>
        <w:pStyle w:val="Ttulo2"/>
      </w:pPr>
      <w:r>
        <w:t>E.E.S.T. N°7 “TALLER REGIONAL QUILMES”</w:t>
      </w:r>
      <w:r w:rsidR="009D5933">
        <w:rPr>
          <w:lang w:bidi="es-ES"/>
        </w:rPr>
        <w:t> | </w:t>
      </w:r>
      <w:r>
        <w:t>2019 - 2025</w:t>
      </w:r>
      <w:r w:rsidR="009D5933">
        <w:rPr>
          <w:lang w:bidi="es-ES"/>
        </w:rPr>
        <w:t> | </w:t>
      </w:r>
      <w:r>
        <w:t>tECNICO AVIÓNICO</w:t>
      </w:r>
    </w:p>
    <w:p w14:paraId="7F3986EB" w14:textId="1AB714C6" w:rsidR="006270A9" w:rsidRDefault="00F0445F" w:rsidP="001B29CF">
      <w:pPr>
        <w:pStyle w:val="Listaconvietas"/>
      </w:pPr>
      <w:r>
        <w:rPr>
          <w:lang w:bidi="es-ES"/>
        </w:rPr>
        <w:t>Formación orientada a la electrónica, instrumentación y sistemas de aviónica</w:t>
      </w:r>
    </w:p>
    <w:sdt>
      <w:sdtPr>
        <w:alias w:val="Aptitudes y habilidades:"/>
        <w:tag w:val="Aptitudes y habilidades:"/>
        <w:id w:val="458624136"/>
        <w:placeholder>
          <w:docPart w:val="692AF7FB75FE48BA81EE89641DEA8AB8"/>
        </w:placeholder>
        <w:temporary/>
        <w:showingPlcHdr/>
        <w15:appearance w15:val="hidden"/>
      </w:sdtPr>
      <w:sdtContent>
        <w:p w14:paraId="1533437D" w14:textId="77777777" w:rsidR="006270A9" w:rsidRDefault="009D5933">
          <w:pPr>
            <w:pStyle w:val="Ttulo1"/>
          </w:pPr>
          <w:r>
            <w:rPr>
              <w:lang w:bidi="es-ES"/>
            </w:rPr>
            <w:t>Aptitudes y habilidades</w:t>
          </w:r>
        </w:p>
      </w:sdtContent>
    </w:sdt>
    <w:p w14:paraId="6AB0DCA9" w14:textId="320C418B" w:rsidR="006270A9" w:rsidRDefault="00753C54">
      <w:pPr>
        <w:pStyle w:val="Ttulo2"/>
      </w:pPr>
      <w:r>
        <w:t>idiomas</w:t>
      </w:r>
    </w:p>
    <w:p w14:paraId="1E0E3FD3" w14:textId="5F4BEF85" w:rsidR="006270A9" w:rsidRDefault="00753C54">
      <w:pPr>
        <w:pStyle w:val="Listaconvietas"/>
      </w:pPr>
      <w:r>
        <w:t>Español</w:t>
      </w:r>
    </w:p>
    <w:p w14:paraId="0B26CC62" w14:textId="28CA6F75" w:rsidR="00753C54" w:rsidRDefault="00753C54">
      <w:pPr>
        <w:pStyle w:val="Listaconvietas"/>
      </w:pPr>
      <w:r>
        <w:t xml:space="preserve">Ingles </w:t>
      </w:r>
    </w:p>
    <w:p w14:paraId="23B341DE" w14:textId="18CE0995" w:rsidR="006270A9" w:rsidRDefault="00753C54">
      <w:pPr>
        <w:pStyle w:val="Ttulo2"/>
      </w:pPr>
      <w:r>
        <w:t>autocad</w:t>
      </w:r>
    </w:p>
    <w:p w14:paraId="2EF2AEAD" w14:textId="69618A2D" w:rsidR="006270A9" w:rsidRDefault="00F0445F">
      <w:pPr>
        <w:pStyle w:val="Listaconvietas"/>
      </w:pPr>
      <w:r>
        <w:t xml:space="preserve">Modelado en 3D y 2D </w:t>
      </w:r>
    </w:p>
    <w:p w14:paraId="2F23F233" w14:textId="394D5A28" w:rsidR="006270A9" w:rsidRDefault="00F0445F">
      <w:pPr>
        <w:pStyle w:val="Ttulo2"/>
      </w:pPr>
      <w:r>
        <w:t>edicion de imágenes y videos</w:t>
      </w:r>
    </w:p>
    <w:p w14:paraId="110F4FB8" w14:textId="0791A52E" w:rsidR="006270A9" w:rsidRDefault="00F0445F">
      <w:pPr>
        <w:pStyle w:val="Listaconvietas"/>
      </w:pPr>
      <w:r>
        <w:t>Programas como Filmora, Figma, Adobe Photoshop, etc.</w:t>
      </w:r>
    </w:p>
    <w:p w14:paraId="1371FA5F" w14:textId="336CDB8B" w:rsidR="006270A9" w:rsidRDefault="00F0445F">
      <w:pPr>
        <w:pStyle w:val="Ttulo2"/>
      </w:pPr>
      <w:r>
        <w:t>curso de Drones</w:t>
      </w:r>
    </w:p>
    <w:p w14:paraId="59469F44" w14:textId="455AD30D" w:rsidR="006116AC" w:rsidRDefault="00F0445F" w:rsidP="006116AC">
      <w:pPr>
        <w:pStyle w:val="Listaconvietas"/>
      </w:pPr>
      <w:r>
        <w:t>Pilotaje y conocimiento de drones</w:t>
      </w:r>
    </w:p>
    <w:sdt>
      <w:sdtPr>
        <w:alias w:val="Experiencia:"/>
        <w:tag w:val="Experiencia:"/>
        <w:id w:val="171684534"/>
        <w:placeholder>
          <w:docPart w:val="8177F03956ED4229AD11AD19391F693A"/>
        </w:placeholder>
        <w:temporary/>
        <w:showingPlcHdr/>
        <w15:appearance w15:val="hidden"/>
      </w:sdtPr>
      <w:sdtContent>
        <w:p w14:paraId="656AA2B9" w14:textId="77777777" w:rsidR="006270A9" w:rsidRDefault="009D5933">
          <w:pPr>
            <w:pStyle w:val="Ttulo1"/>
          </w:pPr>
          <w:r>
            <w:rPr>
              <w:lang w:bidi="es-ES"/>
            </w:rPr>
            <w:t>Experiencia</w:t>
          </w:r>
        </w:p>
      </w:sdtContent>
    </w:sdt>
    <w:p w14:paraId="46F18D0A" w14:textId="1AE6CE46" w:rsidR="006270A9" w:rsidRDefault="009D5933">
      <w:pPr>
        <w:pStyle w:val="Ttulo2"/>
      </w:pPr>
      <w:r>
        <w:rPr>
          <w:lang w:bidi="es-ES"/>
        </w:rPr>
        <w:t> </w:t>
      </w:r>
      <w:r w:rsidR="00753C54">
        <w:rPr>
          <w:lang w:bidi="es-ES"/>
        </w:rPr>
        <w:t xml:space="preserve">OIB Sleep – proyecto intengrado </w:t>
      </w:r>
    </w:p>
    <w:p w14:paraId="3BBC9FCF" w14:textId="51B6E07C" w:rsidR="006270A9" w:rsidRDefault="006116AC">
      <w:pPr>
        <w:pStyle w:val="Listaconvietas"/>
      </w:pPr>
      <w:r>
        <w:t>Inicio y desarrollo de la idea del proyecto</w:t>
      </w:r>
    </w:p>
    <w:p w14:paraId="6E730EA6" w14:textId="117810EA" w:rsidR="006116AC" w:rsidRDefault="006116AC">
      <w:pPr>
        <w:pStyle w:val="Listaconvietas"/>
      </w:pPr>
      <w:r>
        <w:t xml:space="preserve">Diseño y estructurado </w:t>
      </w:r>
    </w:p>
    <w:p w14:paraId="5D97CB5D" w14:textId="529CD761" w:rsidR="006116AC" w:rsidRDefault="006116AC">
      <w:pPr>
        <w:pStyle w:val="Listaconvietas"/>
      </w:pPr>
      <w:r>
        <w:t xml:space="preserve">Desarrollo de las placas </w:t>
      </w:r>
    </w:p>
    <w:p w14:paraId="4E4BA69C" w14:textId="12ABB8D9" w:rsidR="006270A9" w:rsidRDefault="009D5933">
      <w:pPr>
        <w:pStyle w:val="Ttulo2"/>
      </w:pPr>
      <w:r>
        <w:rPr>
          <w:lang w:bidi="es-ES"/>
        </w:rPr>
        <w:t> </w:t>
      </w:r>
      <w:r w:rsidR="00C15222">
        <w:rPr>
          <w:lang w:bidi="es-ES"/>
        </w:rPr>
        <w:t>ARACING – simuladores de manejo</w:t>
      </w:r>
    </w:p>
    <w:p w14:paraId="4743836A" w14:textId="09885ECB" w:rsidR="001B29CF" w:rsidRDefault="00C15222" w:rsidP="001B29CF">
      <w:pPr>
        <w:pStyle w:val="Listaconvietas"/>
      </w:pPr>
      <w:r>
        <w:t>Experiencia trabajando en local de simuladores</w:t>
      </w:r>
    </w:p>
    <w:p w14:paraId="2CCE6200" w14:textId="3ADE2D06" w:rsidR="00C15222" w:rsidRDefault="00C15222" w:rsidP="001B29CF">
      <w:pPr>
        <w:pStyle w:val="Listaconvietas"/>
      </w:pPr>
      <w:r>
        <w:t>Asesoramiento al cliente</w:t>
      </w:r>
    </w:p>
    <w:p w14:paraId="499BC47E" w14:textId="00E1440A" w:rsidR="00C15222" w:rsidRPr="001B29CF" w:rsidRDefault="00C15222" w:rsidP="001B29CF">
      <w:pPr>
        <w:pStyle w:val="Listaconvietas"/>
      </w:pPr>
      <w:r>
        <w:t>Instrucción en el correcto uso de los simuladores</w:t>
      </w:r>
    </w:p>
    <w:sectPr w:rsidR="00C15222" w:rsidRPr="001B29CF" w:rsidSect="00617B26">
      <w:footerReference w:type="default" r:id="rId8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6484" w14:textId="77777777" w:rsidR="00617775" w:rsidRDefault="00617775">
      <w:pPr>
        <w:spacing w:after="0"/>
      </w:pPr>
      <w:r>
        <w:separator/>
      </w:r>
    </w:p>
  </w:endnote>
  <w:endnote w:type="continuationSeparator" w:id="0">
    <w:p w14:paraId="68A0A0EE" w14:textId="77777777" w:rsidR="00617775" w:rsidRDefault="006177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7DCA" w14:textId="77777777" w:rsidR="006270A9" w:rsidRDefault="009D593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0DD7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7B00" w14:textId="77777777" w:rsidR="00617775" w:rsidRDefault="00617775">
      <w:pPr>
        <w:spacing w:after="0"/>
      </w:pPr>
      <w:r>
        <w:separator/>
      </w:r>
    </w:p>
  </w:footnote>
  <w:footnote w:type="continuationSeparator" w:id="0">
    <w:p w14:paraId="3EAFC068" w14:textId="77777777" w:rsidR="00617775" w:rsidRDefault="006177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E8B366"/>
    <w:lvl w:ilvl="0">
      <w:start w:val="1"/>
      <w:numFmt w:val="bullet"/>
      <w:pStyle w:val="Listaconvietas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aconvieta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aconnmeros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12392813">
    <w:abstractNumId w:val="9"/>
  </w:num>
  <w:num w:numId="2" w16cid:durableId="1645508385">
    <w:abstractNumId w:val="9"/>
    <w:lvlOverride w:ilvl="0">
      <w:startOverride w:val="1"/>
    </w:lvlOverride>
  </w:num>
  <w:num w:numId="3" w16cid:durableId="1618901906">
    <w:abstractNumId w:val="9"/>
    <w:lvlOverride w:ilvl="0">
      <w:startOverride w:val="1"/>
    </w:lvlOverride>
  </w:num>
  <w:num w:numId="4" w16cid:durableId="1641232086">
    <w:abstractNumId w:val="9"/>
    <w:lvlOverride w:ilvl="0">
      <w:startOverride w:val="1"/>
    </w:lvlOverride>
  </w:num>
  <w:num w:numId="5" w16cid:durableId="258221725">
    <w:abstractNumId w:val="8"/>
  </w:num>
  <w:num w:numId="6" w16cid:durableId="715855037">
    <w:abstractNumId w:val="7"/>
  </w:num>
  <w:num w:numId="7" w16cid:durableId="1179277316">
    <w:abstractNumId w:val="6"/>
  </w:num>
  <w:num w:numId="8" w16cid:durableId="1777019022">
    <w:abstractNumId w:val="5"/>
  </w:num>
  <w:num w:numId="9" w16cid:durableId="1696808114">
    <w:abstractNumId w:val="4"/>
  </w:num>
  <w:num w:numId="10" w16cid:durableId="1050496546">
    <w:abstractNumId w:val="3"/>
  </w:num>
  <w:num w:numId="11" w16cid:durableId="2095859090">
    <w:abstractNumId w:val="2"/>
  </w:num>
  <w:num w:numId="12" w16cid:durableId="1064184514">
    <w:abstractNumId w:val="1"/>
  </w:num>
  <w:num w:numId="13" w16cid:durableId="1929657746">
    <w:abstractNumId w:val="0"/>
  </w:num>
  <w:num w:numId="14" w16cid:durableId="1883596497">
    <w:abstractNumId w:val="13"/>
  </w:num>
  <w:num w:numId="15" w16cid:durableId="1883637584">
    <w:abstractNumId w:val="16"/>
  </w:num>
  <w:num w:numId="16" w16cid:durableId="989528276">
    <w:abstractNumId w:val="12"/>
  </w:num>
  <w:num w:numId="17" w16cid:durableId="1885172377">
    <w:abstractNumId w:val="15"/>
  </w:num>
  <w:num w:numId="18" w16cid:durableId="736248622">
    <w:abstractNumId w:val="10"/>
  </w:num>
  <w:num w:numId="19" w16cid:durableId="365107147">
    <w:abstractNumId w:val="19"/>
  </w:num>
  <w:num w:numId="20" w16cid:durableId="1590457095">
    <w:abstractNumId w:val="17"/>
  </w:num>
  <w:num w:numId="21" w16cid:durableId="931401611">
    <w:abstractNumId w:val="11"/>
  </w:num>
  <w:num w:numId="22" w16cid:durableId="128519002">
    <w:abstractNumId w:val="14"/>
  </w:num>
  <w:num w:numId="23" w16cid:durableId="10149654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54"/>
    <w:rsid w:val="000A4F59"/>
    <w:rsid w:val="00141A4C"/>
    <w:rsid w:val="001B29CF"/>
    <w:rsid w:val="0021791E"/>
    <w:rsid w:val="00255E27"/>
    <w:rsid w:val="0028220F"/>
    <w:rsid w:val="00282A1D"/>
    <w:rsid w:val="002A7C5B"/>
    <w:rsid w:val="00356C14"/>
    <w:rsid w:val="006116AC"/>
    <w:rsid w:val="00617775"/>
    <w:rsid w:val="00617B26"/>
    <w:rsid w:val="006270A9"/>
    <w:rsid w:val="00675956"/>
    <w:rsid w:val="00681034"/>
    <w:rsid w:val="00753C54"/>
    <w:rsid w:val="00790B38"/>
    <w:rsid w:val="008147BE"/>
    <w:rsid w:val="00816216"/>
    <w:rsid w:val="0087734B"/>
    <w:rsid w:val="009D5933"/>
    <w:rsid w:val="00AD68B6"/>
    <w:rsid w:val="00BD768D"/>
    <w:rsid w:val="00C15222"/>
    <w:rsid w:val="00C61F8E"/>
    <w:rsid w:val="00E40DD7"/>
    <w:rsid w:val="00E83E4B"/>
    <w:rsid w:val="00F0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9521D"/>
  <w15:chartTrackingRefBased/>
  <w15:docId w15:val="{1455D39D-7596-4BC5-BFD5-3397447A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ar">
    <w:name w:val="Título Car"/>
    <w:basedOn w:val="Fuentedeprrafopredeter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elmarcadordeposicin">
    <w:name w:val="Placeholder Text"/>
    <w:basedOn w:val="Fuentedeprrafopredeter"/>
    <w:uiPriority w:val="99"/>
    <w:semiHidden/>
    <w:rsid w:val="00E83E4B"/>
    <w:rPr>
      <w:color w:val="393939" w:themeColor="text2" w:themeShade="BF"/>
    </w:rPr>
  </w:style>
  <w:style w:type="paragraph" w:styleId="Listaconvieta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81034"/>
    <w:rPr>
      <w:color w:val="2A7B88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2A7B88" w:themeColor="accent1" w:themeShade="BF"/>
    </w:rPr>
  </w:style>
  <w:style w:type="paragraph" w:styleId="Listaconnmeros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83E4B"/>
    <w:rPr>
      <w:szCs w:val="16"/>
    </w:rPr>
  </w:style>
  <w:style w:type="paragraph" w:styleId="Textodebloque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83E4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8220F"/>
    <w:rPr>
      <w:sz w:val="22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20F"/>
    <w:rPr>
      <w:rFonts w:ascii="Segoe UI" w:hAnsi="Segoe UI" w:cs="Segoe UI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220F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220F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2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20F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220F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220F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220F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220F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220F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urr&#237;culum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B766312B784B97992BBB81A5441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F97A4-4141-4FA8-A3F6-8941B5AC7AC1}"/>
      </w:docPartPr>
      <w:docPartBody>
        <w:p w:rsidR="00000000" w:rsidRDefault="00000000">
          <w:pPr>
            <w:pStyle w:val="D3B766312B784B97992BBB81A54418C4"/>
          </w:pPr>
          <w:r>
            <w:rPr>
              <w:lang w:bidi="es-ES"/>
            </w:rPr>
            <w:t>Educación</w:t>
          </w:r>
        </w:p>
      </w:docPartBody>
    </w:docPart>
    <w:docPart>
      <w:docPartPr>
        <w:name w:val="692AF7FB75FE48BA81EE89641DEA8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EE2A0-3D42-45A2-9772-92A9047A8886}"/>
      </w:docPartPr>
      <w:docPartBody>
        <w:p w:rsidR="00000000" w:rsidRDefault="00000000">
          <w:pPr>
            <w:pStyle w:val="692AF7FB75FE48BA81EE89641DEA8AB8"/>
          </w:pPr>
          <w:r>
            <w:rPr>
              <w:lang w:bidi="es-ES"/>
            </w:rPr>
            <w:t>Aptitudes y habilidades</w:t>
          </w:r>
        </w:p>
      </w:docPartBody>
    </w:docPart>
    <w:docPart>
      <w:docPartPr>
        <w:name w:val="8177F03956ED4229AD11AD19391F6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08817-C6CA-477B-8055-F22BAC359D32}"/>
      </w:docPartPr>
      <w:docPartBody>
        <w:p w:rsidR="00000000" w:rsidRDefault="00000000">
          <w:pPr>
            <w:pStyle w:val="8177F03956ED4229AD11AD19391F693A"/>
          </w:pPr>
          <w:r>
            <w:rPr>
              <w:lang w:bidi="es-ES"/>
            </w:rPr>
            <w:t>Experiencia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D5"/>
    <w:rsid w:val="0021791E"/>
    <w:rsid w:val="002C6614"/>
    <w:rsid w:val="00AF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41F7EF2E33748B9BE1D38B9E1BB72E5">
    <w:name w:val="641F7EF2E33748B9BE1D38B9E1BB72E5"/>
  </w:style>
  <w:style w:type="paragraph" w:customStyle="1" w:styleId="AD645E1B18794CC591C6D8D1E4AE787B">
    <w:name w:val="AD645E1B18794CC591C6D8D1E4AE787B"/>
  </w:style>
  <w:style w:type="paragraph" w:customStyle="1" w:styleId="BA7D3BED720940D1968D297E0A76D07F">
    <w:name w:val="BA7D3BED720940D1968D297E0A76D07F"/>
  </w:style>
  <w:style w:type="paragraph" w:customStyle="1" w:styleId="6E0BACC1005C4F159DEFBD020CACA621">
    <w:name w:val="6E0BACC1005C4F159DEFBD020CACA621"/>
  </w:style>
  <w:style w:type="paragraph" w:customStyle="1" w:styleId="F8558500176045E289D0493BFE848C02">
    <w:name w:val="F8558500176045E289D0493BFE848C02"/>
  </w:style>
  <w:style w:type="paragraph" w:customStyle="1" w:styleId="275DC482E6CF47E2A2331BEE5AFEAB95">
    <w:name w:val="275DC482E6CF47E2A2331BEE5AFEAB95"/>
  </w:style>
  <w:style w:type="paragraph" w:customStyle="1" w:styleId="D3B766312B784B97992BBB81A54418C4">
    <w:name w:val="D3B766312B784B97992BBB81A54418C4"/>
  </w:style>
  <w:style w:type="paragraph" w:customStyle="1" w:styleId="8E998F638FF349EDA3665911783D98E0">
    <w:name w:val="8E998F638FF349EDA3665911783D98E0"/>
  </w:style>
  <w:style w:type="paragraph" w:customStyle="1" w:styleId="3D01BDA4B4924ADD9C145DB3E1F4998B">
    <w:name w:val="3D01BDA4B4924ADD9C145DB3E1F4998B"/>
  </w:style>
  <w:style w:type="paragraph" w:customStyle="1" w:styleId="7FEB3083533947DBB03C41B284562BED">
    <w:name w:val="7FEB3083533947DBB03C41B284562BED"/>
  </w:style>
  <w:style w:type="paragraph" w:customStyle="1" w:styleId="30BF0DF9B81A412E9D888E688E2E537B">
    <w:name w:val="30BF0DF9B81A412E9D888E688E2E537B"/>
  </w:style>
  <w:style w:type="paragraph" w:customStyle="1" w:styleId="1BCF7F9282A6457EB34038F53A4FC705">
    <w:name w:val="1BCF7F9282A6457EB34038F53A4FC705"/>
  </w:style>
  <w:style w:type="paragraph" w:customStyle="1" w:styleId="3AD1B8950CB34069BF1FAD7D5A7B9638">
    <w:name w:val="3AD1B8950CB34069BF1FAD7D5A7B9638"/>
  </w:style>
  <w:style w:type="paragraph" w:customStyle="1" w:styleId="ED3FEE111A0C46ADA702DF06F51CDEDC">
    <w:name w:val="ED3FEE111A0C46ADA702DF06F51CDEDC"/>
  </w:style>
  <w:style w:type="paragraph" w:customStyle="1" w:styleId="B22EB204B1124A16AF89DBBA968A3B54">
    <w:name w:val="B22EB204B1124A16AF89DBBA968A3B54"/>
  </w:style>
  <w:style w:type="paragraph" w:customStyle="1" w:styleId="692AF7FB75FE48BA81EE89641DEA8AB8">
    <w:name w:val="692AF7FB75FE48BA81EE89641DEA8AB8"/>
  </w:style>
  <w:style w:type="paragraph" w:customStyle="1" w:styleId="CC91013BCEF043C9BCAB368FC2C80066">
    <w:name w:val="CC91013BCEF043C9BCAB368FC2C80066"/>
  </w:style>
  <w:style w:type="paragraph" w:customStyle="1" w:styleId="28A5E1066C6C421C8C7F4C6367CD231C">
    <w:name w:val="28A5E1066C6C421C8C7F4C6367CD231C"/>
  </w:style>
  <w:style w:type="paragraph" w:customStyle="1" w:styleId="E941370340114E6D98743E80242C905D">
    <w:name w:val="E941370340114E6D98743E80242C905D"/>
  </w:style>
  <w:style w:type="paragraph" w:customStyle="1" w:styleId="695CF858829C41538C43B1EADE4DF15E">
    <w:name w:val="695CF858829C41538C43B1EADE4DF15E"/>
  </w:style>
  <w:style w:type="paragraph" w:customStyle="1" w:styleId="E519FC99BC3D48C798B124144A9CAC43">
    <w:name w:val="E519FC99BC3D48C798B124144A9CAC43"/>
  </w:style>
  <w:style w:type="paragraph" w:customStyle="1" w:styleId="489D25B646364AAAADF54E19A0CA97A5">
    <w:name w:val="489D25B646364AAAADF54E19A0CA97A5"/>
  </w:style>
  <w:style w:type="paragraph" w:customStyle="1" w:styleId="AA64175F68DE4080B6C85B39566E26F3">
    <w:name w:val="AA64175F68DE4080B6C85B39566E26F3"/>
  </w:style>
  <w:style w:type="paragraph" w:customStyle="1" w:styleId="1F4E12EA19BE4A2BB096EC9711B38934">
    <w:name w:val="1F4E12EA19BE4A2BB096EC9711B38934"/>
  </w:style>
  <w:style w:type="paragraph" w:customStyle="1" w:styleId="8177F03956ED4229AD11AD19391F693A">
    <w:name w:val="8177F03956ED4229AD11AD19391F693A"/>
  </w:style>
  <w:style w:type="paragraph" w:customStyle="1" w:styleId="5EBF31116EB64DFA86B9718E02DF987F">
    <w:name w:val="5EBF31116EB64DFA86B9718E02DF987F"/>
  </w:style>
  <w:style w:type="paragraph" w:customStyle="1" w:styleId="C438CDF3E35C4C718837D96AC1EE869A">
    <w:name w:val="C438CDF3E35C4C718837D96AC1EE869A"/>
  </w:style>
  <w:style w:type="paragraph" w:customStyle="1" w:styleId="FB98D5A9ECEF412D94D7D4661D91DFAA">
    <w:name w:val="FB98D5A9ECEF412D94D7D4661D91DFAA"/>
  </w:style>
  <w:style w:type="paragraph" w:customStyle="1" w:styleId="52EFA18937D4457CBA66FA28B076624D">
    <w:name w:val="52EFA18937D4457CBA66FA28B076624D"/>
  </w:style>
  <w:style w:type="paragraph" w:customStyle="1" w:styleId="F0FC230E90C84672A5B7580A8B11E460">
    <w:name w:val="F0FC230E90C84672A5B7580A8B11E460"/>
  </w:style>
  <w:style w:type="paragraph" w:customStyle="1" w:styleId="77FAEDFAADCB445995A78750A7F77045">
    <w:name w:val="77FAEDFAADCB445995A78750A7F77045"/>
  </w:style>
  <w:style w:type="paragraph" w:customStyle="1" w:styleId="35BF532186794711805B45C822487622">
    <w:name w:val="35BF532186794711805B45C822487622"/>
  </w:style>
  <w:style w:type="paragraph" w:customStyle="1" w:styleId="229BB5DD0E2B4BE8BC3B3008C350B2A9">
    <w:name w:val="229BB5DD0E2B4BE8BC3B3008C350B2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C9DDD-C80C-44A4-94C9-15725943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(color).dotx</Template>
  <TotalTime>229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Federico Rodriguez Domoñi</cp:lastModifiedBy>
  <cp:revision>5</cp:revision>
  <dcterms:created xsi:type="dcterms:W3CDTF">2025-11-13T15:34:00Z</dcterms:created>
  <dcterms:modified xsi:type="dcterms:W3CDTF">2025-11-13T19:23:00Z</dcterms:modified>
  <cp:version/>
</cp:coreProperties>
</file>